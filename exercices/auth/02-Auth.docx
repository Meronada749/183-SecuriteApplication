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8439" w14:textId="2CE91601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>Mettre en œuvre les mécanismes d’autorisation et d’authentification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39CBF02F" w:rsidR="00BA1388" w:rsidRPr="00BA1388" w:rsidRDefault="00CB2EDE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rStyle w:val="ng-star-inserted"/>
                <w:b/>
                <w:bCs/>
              </w:rPr>
              <w:t>Pouvoir mettre en œuvre des mécanismes d’authentification et d’autorisation.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1A491DA2" w:rsidR="00BA1388" w:rsidRPr="00BA1388" w:rsidRDefault="00CF149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Auditer et sécuriser l’authentification d’une application existante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30 min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032FD352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CF1498">
              <w:rPr>
                <w:lang w:eastAsia="fr-CH"/>
              </w:rPr>
              <w:t xml:space="preserve">Support de cours, Notes personnelles, </w:t>
            </w:r>
            <w:proofErr w:type="spellStart"/>
            <w:r w:rsidR="00D02002">
              <w:rPr>
                <w:lang w:eastAsia="fr-CH"/>
              </w:rPr>
              <w:t>Cheatsheet</w:t>
            </w:r>
            <w:r w:rsidR="00C7585C">
              <w:rPr>
                <w:lang w:eastAsia="fr-CH"/>
              </w:rPr>
              <w:t>s</w:t>
            </w:r>
            <w:proofErr w:type="spellEnd"/>
            <w:r w:rsidR="00D02002">
              <w:rPr>
                <w:lang w:eastAsia="fr-CH"/>
              </w:rPr>
              <w:t xml:space="preserve"> </w:t>
            </w:r>
            <w:proofErr w:type="spellStart"/>
            <w:r w:rsidR="00D02002">
              <w:rPr>
                <w:lang w:eastAsia="fr-CH"/>
              </w:rPr>
              <w:t>owasp</w:t>
            </w:r>
            <w:proofErr w:type="spellEnd"/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47D6C1EA" w14:textId="5B21AF92" w:rsidR="00CF1498" w:rsidRDefault="00CF1498" w:rsidP="00CF1498">
      <w:pPr>
        <w:pStyle w:val="Titre1"/>
      </w:pPr>
      <w:r>
        <w:lastRenderedPageBreak/>
        <w:t>Mot de passe</w:t>
      </w:r>
      <w:r w:rsidR="00C03FA8">
        <w:t xml:space="preserve"> contrôlé,</w:t>
      </w:r>
      <w:r>
        <w:t xml:space="preserve"> salé, haché et poivré ?</w:t>
      </w:r>
    </w:p>
    <w:p w14:paraId="14DA19E8" w14:textId="17DDF1A1" w:rsidR="00CF1498" w:rsidRDefault="00CF1498" w:rsidP="00CF1498">
      <w:r>
        <w:t>Compléter dans le dessin ci-dessous toutes les étapes qui permettent au serveur d’établir que l’utilisateur s’est authentifié avec succès.</w:t>
      </w:r>
    </w:p>
    <w:p w14:paraId="0E20A257" w14:textId="77777777" w:rsidR="00CF1498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8355A7" wp14:editId="24799E5E">
                <wp:simplePos x="0" y="0"/>
                <wp:positionH relativeFrom="column">
                  <wp:posOffset>5000625</wp:posOffset>
                </wp:positionH>
                <wp:positionV relativeFrom="paragraph">
                  <wp:posOffset>318135</wp:posOffset>
                </wp:positionV>
                <wp:extent cx="0" cy="5537200"/>
                <wp:effectExtent l="57150" t="0" r="57150" b="44450"/>
                <wp:wrapNone/>
                <wp:docPr id="2810295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525273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3.75pt;margin-top:25.05pt;width:0;height:4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3C2Led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BD468D" wp14:editId="40487739">
                <wp:simplePos x="0" y="0"/>
                <wp:positionH relativeFrom="column">
                  <wp:posOffset>2981325</wp:posOffset>
                </wp:positionH>
                <wp:positionV relativeFrom="paragraph">
                  <wp:posOffset>316865</wp:posOffset>
                </wp:positionV>
                <wp:extent cx="0" cy="5537200"/>
                <wp:effectExtent l="57150" t="0" r="57150" b="44450"/>
                <wp:wrapNone/>
                <wp:docPr id="11933028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F7B055E" id="Straight Arrow Connector 2" o:spid="_x0000_s1026" type="#_x0000_t32" style="position:absolute;margin-left:234.75pt;margin-top:24.95pt;width:0;height:4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qXQRbt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2A40B" wp14:editId="612C07C5">
                <wp:simplePos x="0" y="0"/>
                <wp:positionH relativeFrom="column">
                  <wp:posOffset>908050</wp:posOffset>
                </wp:positionH>
                <wp:positionV relativeFrom="paragraph">
                  <wp:posOffset>316865</wp:posOffset>
                </wp:positionV>
                <wp:extent cx="0" cy="5537200"/>
                <wp:effectExtent l="57150" t="0" r="57150" b="44450"/>
                <wp:wrapNone/>
                <wp:docPr id="14432880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ECE8C14" id="Straight Arrow Connector 2" o:spid="_x0000_s1026" type="#_x0000_t32" style="position:absolute;margin-left:71.5pt;margin-top:24.95pt;width:0;height:4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Sqr9ot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2FF3C" wp14:editId="4C768580">
                <wp:simplePos x="0" y="0"/>
                <wp:positionH relativeFrom="column">
                  <wp:posOffset>2025650</wp:posOffset>
                </wp:positionH>
                <wp:positionV relativeFrom="paragraph">
                  <wp:posOffset>50165</wp:posOffset>
                </wp:positionV>
                <wp:extent cx="1816100" cy="266700"/>
                <wp:effectExtent l="0" t="0" r="12700" b="19050"/>
                <wp:wrapNone/>
                <wp:docPr id="280114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1E592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FF3C" id="Rectangle 1" o:spid="_x0000_s1026" style="position:absolute;margin-left:159.5pt;margin-top:3.95pt;width:143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" fillcolor="white [3212]" strokecolor="#09101d [484]" strokeweight="1pt">
                <v:textbox>
                  <w:txbxContent>
                    <w:p w14:paraId="1DB1E592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EC5E22" wp14:editId="7BE427FF">
                <wp:simplePos x="0" y="0"/>
                <wp:positionH relativeFrom="column">
                  <wp:posOffset>4038600</wp:posOffset>
                </wp:positionH>
                <wp:positionV relativeFrom="paragraph">
                  <wp:posOffset>39370</wp:posOffset>
                </wp:positionV>
                <wp:extent cx="1816100" cy="266700"/>
                <wp:effectExtent l="0" t="0" r="12700" b="19050"/>
                <wp:wrapNone/>
                <wp:docPr id="441454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83719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C5E22" id="_x0000_s1027" style="position:absolute;margin-left:318pt;margin-top:3.1pt;width:143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" fillcolor="white [3212]" strokecolor="#09101d [484]" strokeweight="1pt">
                <v:textbox>
                  <w:txbxContent>
                    <w:p w14:paraId="1C183719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F6655" wp14:editId="6765BF17">
                <wp:simplePos x="0" y="0"/>
                <wp:positionH relativeFrom="column">
                  <wp:posOffset>-6350</wp:posOffset>
                </wp:positionH>
                <wp:positionV relativeFrom="paragraph">
                  <wp:posOffset>50165</wp:posOffset>
                </wp:positionV>
                <wp:extent cx="1816100" cy="266700"/>
                <wp:effectExtent l="0" t="0" r="12700" b="19050"/>
                <wp:wrapNone/>
                <wp:docPr id="1102297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F85CB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F6655" id="_x0000_s1028" style="position:absolute;margin-left:-.5pt;margin-top:3.95pt;width:143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" fillcolor="white [3212]" strokecolor="#09101d [484]" strokeweight="1pt">
                <v:textbox>
                  <w:txbxContent>
                    <w:p w14:paraId="5E0F85CB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14:paraId="15009AE8" w14:textId="77777777" w:rsidR="00CF1498" w:rsidRDefault="00CF1498" w:rsidP="00CF1498"/>
    <w:p w14:paraId="53436BB4" w14:textId="77777777" w:rsidR="00CF1498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0CB11" wp14:editId="2D5B32BA">
                <wp:simplePos x="0" y="0"/>
                <wp:positionH relativeFrom="column">
                  <wp:posOffset>-6350</wp:posOffset>
                </wp:positionH>
                <wp:positionV relativeFrom="paragraph">
                  <wp:posOffset>213360</wp:posOffset>
                </wp:positionV>
                <wp:extent cx="1816100" cy="812800"/>
                <wp:effectExtent l="0" t="0" r="12700" b="25400"/>
                <wp:wrapNone/>
                <wp:docPr id="1004361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93714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[POST] </w:t>
                            </w:r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/auth</w:t>
                            </w:r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  <w:t>body {‘username</w:t>
                            </w:r>
                            <w:proofErr w:type="gramStart"/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’ :</w:t>
                            </w:r>
                            <w:proofErr w:type="gramEnd"/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‘john’, ‘password’ : ‘1234’}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0CB11" id="_x0000_s1029" style="position:absolute;margin-left:-.5pt;margin-top:16.8pt;width:143pt;height:6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" fillcolor="white [3212]" strokecolor="#09101d [484]" strokeweight="1pt">
                <v:textbox>
                  <w:txbxContent>
                    <w:p w14:paraId="74E93714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[POST] </w:t>
                      </w:r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/auth</w:t>
                      </w:r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br/>
                        <w:t>body {‘username</w:t>
                      </w:r>
                      <w:proofErr w:type="gramStart"/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’ :</w:t>
                      </w:r>
                      <w:proofErr w:type="gramEnd"/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‘john’, ‘password’ : ‘1234’}</w:t>
                      </w:r>
                    </w:p>
                  </w:txbxContent>
                </v:textbox>
              </v:rect>
            </w:pict>
          </mc:Fallback>
        </mc:AlternateContent>
      </w:r>
    </w:p>
    <w:p w14:paraId="5C87C5C9" w14:textId="77777777" w:rsidR="00CF1498" w:rsidRDefault="00CF1498" w:rsidP="00CF1498"/>
    <w:p w14:paraId="5FBB915A" w14:textId="77777777" w:rsidR="00CF1498" w:rsidRDefault="00CF1498" w:rsidP="00CF1498"/>
    <w:p w14:paraId="39C401A9" w14:textId="77777777" w:rsidR="00CF1498" w:rsidRDefault="00CF1498" w:rsidP="00CF1498"/>
    <w:p w14:paraId="2F8093AD" w14:textId="77777777" w:rsidR="00CF1498" w:rsidRDefault="00CF1498" w:rsidP="00CF1498"/>
    <w:p w14:paraId="72AE212C" w14:textId="77777777" w:rsidR="00CF1498" w:rsidRDefault="00CF1498" w:rsidP="00CF1498"/>
    <w:p w14:paraId="1D3B8036" w14:textId="77777777" w:rsidR="00CF1498" w:rsidRDefault="00CF1498" w:rsidP="00CF1498"/>
    <w:p w14:paraId="0EB24866" w14:textId="77777777" w:rsidR="00CF1498" w:rsidRDefault="00CF1498" w:rsidP="00CF1498"/>
    <w:p w14:paraId="68902E0B" w14:textId="77777777" w:rsidR="00CF1498" w:rsidRPr="00DE3DBE" w:rsidRDefault="00CF1498" w:rsidP="00CF1498"/>
    <w:p w14:paraId="7E4356A6" w14:textId="77777777" w:rsidR="00CF1498" w:rsidRPr="007C1D70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5E476" wp14:editId="430A4302">
                <wp:simplePos x="0" y="0"/>
                <wp:positionH relativeFrom="column">
                  <wp:posOffset>-12700</wp:posOffset>
                </wp:positionH>
                <wp:positionV relativeFrom="paragraph">
                  <wp:posOffset>309880</wp:posOffset>
                </wp:positionV>
                <wp:extent cx="1816100" cy="812800"/>
                <wp:effectExtent l="0" t="0" r="12700" b="25400"/>
                <wp:wrapNone/>
                <wp:docPr id="1245740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31C9F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Reçoit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response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200 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“Authenticated”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5E476" id="_x0000_s1030" style="position:absolute;margin-left:-1pt;margin-top:24.4pt;width:143pt;height: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" fillcolor="white [3212]" strokecolor="#09101d [484]" strokeweight="1pt">
                <v:textbox>
                  <w:txbxContent>
                    <w:p w14:paraId="4EF31C9F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Reçoit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response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200 :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“Authenticated”</w:t>
                      </w:r>
                    </w:p>
                  </w:txbxContent>
                </v:textbox>
              </v:rect>
            </w:pict>
          </mc:Fallback>
        </mc:AlternateContent>
      </w:r>
    </w:p>
    <w:p w14:paraId="78602BC4" w14:textId="77777777" w:rsidR="00CF1498" w:rsidRDefault="00CF1498" w:rsidP="00CF1498">
      <w:pPr>
        <w:pStyle w:val="Titre2"/>
        <w:numPr>
          <w:ilvl w:val="0"/>
          <w:numId w:val="0"/>
        </w:numPr>
      </w:pPr>
    </w:p>
    <w:p w14:paraId="1C7BFC03" w14:textId="77777777" w:rsidR="00CF1498" w:rsidRPr="007052FA" w:rsidRDefault="00CF1498" w:rsidP="00CF1498"/>
    <w:p w14:paraId="5B7FB1AA" w14:textId="77777777" w:rsidR="00CF1498" w:rsidRPr="007052FA" w:rsidRDefault="00CF1498" w:rsidP="00CF1498"/>
    <w:p w14:paraId="4CCFB7E6" w14:textId="77777777" w:rsidR="00CF1498" w:rsidRPr="007052FA" w:rsidRDefault="00CF1498" w:rsidP="00CF1498"/>
    <w:p w14:paraId="57CED708" w14:textId="77777777" w:rsidR="00CF1498" w:rsidRDefault="00CF1498" w:rsidP="00CF1498">
      <w:pPr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</w:p>
    <w:p w14:paraId="65A17FB3" w14:textId="02E7716E" w:rsidR="00C03FA8" w:rsidRPr="00C03FA8" w:rsidRDefault="00C03FA8" w:rsidP="00CF149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351C3E00" w14:textId="7939849B" w:rsidR="00CF1498" w:rsidRDefault="00C03FA8" w:rsidP="00C03FA8">
      <w:pPr>
        <w:pStyle w:val="Paragraphedeliste"/>
        <w:numPr>
          <w:ilvl w:val="0"/>
          <w:numId w:val="9"/>
        </w:numPr>
      </w:pPr>
      <w:r>
        <w:t>Les entrées sont « nettoyées »</w:t>
      </w:r>
    </w:p>
    <w:p w14:paraId="771902B2" w14:textId="12377B0F" w:rsidR="00C03FA8" w:rsidRPr="007052FA" w:rsidRDefault="00C03FA8" w:rsidP="00C03FA8">
      <w:pPr>
        <w:pStyle w:val="Paragraphedeliste"/>
        <w:numPr>
          <w:ilvl w:val="0"/>
          <w:numId w:val="9"/>
        </w:numPr>
      </w:pPr>
      <w:r>
        <w:t>Le mot de passe est haché, salé et poivré</w:t>
      </w:r>
    </w:p>
    <w:p w14:paraId="455B2EFD" w14:textId="77777777" w:rsidR="00CF1498" w:rsidRPr="00CF1498" w:rsidRDefault="00CF1498" w:rsidP="00CF1498"/>
    <w:p w14:paraId="1DFEA087" w14:textId="42F41BB0" w:rsidR="00C03FA8" w:rsidRDefault="00C03FA8" w:rsidP="007C1D70">
      <w:pPr>
        <w:pStyle w:val="Titre1"/>
      </w:pPr>
      <w:r>
        <w:t>Setup</w:t>
      </w:r>
    </w:p>
    <w:p w14:paraId="6FC75DEC" w14:textId="77777777" w:rsidR="00FC2178" w:rsidRDefault="00FC2178" w:rsidP="00FC2178">
      <w:pPr>
        <w:pStyle w:val="Titre2"/>
      </w:pPr>
      <w:r>
        <w:t>Application</w:t>
      </w:r>
    </w:p>
    <w:p w14:paraId="174C939B" w14:textId="07A27CB6" w:rsidR="00FC2178" w:rsidRDefault="00FC2178" w:rsidP="00FC2178">
      <w:r>
        <w:t>Récupérer l’archive de l’exercice</w:t>
      </w:r>
      <w:r w:rsidRPr="00FC2178">
        <w:t xml:space="preserve"> </w:t>
      </w:r>
      <w:r>
        <w:t>et l’extraire dans le répertoire de travail du module. Démarrer ensuite les services docker (docker compose up -d) associés et inspecter le code et le fonctionnement de l’application</w:t>
      </w:r>
    </w:p>
    <w:p w14:paraId="7E56ACB1" w14:textId="4DC40EFE" w:rsidR="003E3BCA" w:rsidRDefault="003E3BCA" w:rsidP="003E3BCA">
      <w:pPr>
        <w:pStyle w:val="Titre2"/>
      </w:pPr>
      <w:r>
        <w:t>Versioning</w:t>
      </w:r>
    </w:p>
    <w:p w14:paraId="4A2F6E9B" w14:textId="136AFDBC" w:rsidR="003E3BCA" w:rsidRPr="003E3BCA" w:rsidRDefault="003E3BCA" w:rsidP="003E3BCA">
      <w:r>
        <w:t xml:space="preserve">Afin de pouvoir facilement basculer entre </w:t>
      </w:r>
      <w:proofErr w:type="gramStart"/>
      <w:r>
        <w:t>différentes version</w:t>
      </w:r>
      <w:proofErr w:type="gramEnd"/>
      <w:r>
        <w:t>, ajouter un suivi des modifications avec un commit initial avant tout modification.</w:t>
      </w:r>
    </w:p>
    <w:p w14:paraId="151F2FC8" w14:textId="24958644" w:rsidR="006B1017" w:rsidRDefault="00CF1498" w:rsidP="00C03FA8">
      <w:pPr>
        <w:pStyle w:val="Titre2"/>
      </w:pPr>
      <w:r>
        <w:t>Outil de requêtage</w:t>
      </w:r>
    </w:p>
    <w:p w14:paraId="60D11468" w14:textId="31B8AD98" w:rsidR="00CF1498" w:rsidRDefault="00CF1498" w:rsidP="00CF1498">
      <w:r>
        <w:t>Il existe différents outils pour travailler avec des requêtes</w:t>
      </w:r>
      <w:r w:rsidR="00D939C1">
        <w:t xml:space="preserve"> sans passer par un navigateur</w:t>
      </w:r>
      <w:r>
        <w:t>. Voici 2 suggestions :</w:t>
      </w:r>
    </w:p>
    <w:p w14:paraId="16D5C88C" w14:textId="529ED603" w:rsidR="00CF1498" w:rsidRDefault="00CF1498" w:rsidP="007C1D70">
      <w:pPr>
        <w:pStyle w:val="Paragraphedeliste"/>
        <w:numPr>
          <w:ilvl w:val="0"/>
          <w:numId w:val="3"/>
        </w:numPr>
      </w:pPr>
      <w:r>
        <w:t xml:space="preserve">Bruno (contenu dans le </w:t>
      </w:r>
      <w:hyperlink r:id="rId10" w:history="1">
        <w:proofErr w:type="spellStart"/>
        <w:r w:rsidRPr="00D939C1">
          <w:rPr>
            <w:rStyle w:val="Lienhypertexte"/>
          </w:rPr>
          <w:t>etml-inf-toolset</w:t>
        </w:r>
        <w:proofErr w:type="spellEnd"/>
      </w:hyperlink>
      <w:r>
        <w:t>)</w:t>
      </w:r>
    </w:p>
    <w:p w14:paraId="3FCC7AD8" w14:textId="2EA7BC12" w:rsidR="00DE3DBE" w:rsidRPr="00D71FA0" w:rsidRDefault="00CF1498" w:rsidP="00DE3DBE">
      <w:pPr>
        <w:pStyle w:val="Paragraphedeliste"/>
        <w:numPr>
          <w:ilvl w:val="0"/>
          <w:numId w:val="3"/>
        </w:numPr>
      </w:pPr>
      <w:r>
        <w:t xml:space="preserve">Plugin </w:t>
      </w:r>
      <w:proofErr w:type="spellStart"/>
      <w:r>
        <w:t>vscode</w:t>
      </w:r>
      <w:proofErr w:type="spellEnd"/>
      <w:r w:rsidR="002027D2">
        <w:t xml:space="preserve"> </w:t>
      </w:r>
      <w:r w:rsidR="002027D2" w:rsidRPr="00CF1498">
        <w:rPr>
          <w:b/>
          <w:bCs/>
        </w:rPr>
        <w:t>Thunder</w:t>
      </w:r>
    </w:p>
    <w:p w14:paraId="202C6C4D" w14:textId="29A2272D" w:rsidR="00D71FA0" w:rsidRPr="00D71FA0" w:rsidRDefault="00515716" w:rsidP="00DE3DBE">
      <w:pPr>
        <w:pStyle w:val="Paragraphedeliste"/>
        <w:numPr>
          <w:ilvl w:val="0"/>
          <w:numId w:val="3"/>
        </w:numPr>
      </w:pPr>
      <w:r>
        <w:t xml:space="preserve">CLI : </w:t>
      </w:r>
      <w:proofErr w:type="spellStart"/>
      <w:r>
        <w:t>c</w:t>
      </w:r>
      <w:r w:rsidR="00D71FA0" w:rsidRPr="00D71FA0">
        <w:t>url</w:t>
      </w:r>
      <w:proofErr w:type="spellEnd"/>
      <w:r w:rsidR="00D71FA0" w:rsidRPr="00D71FA0">
        <w:t xml:space="preserve"> / </w:t>
      </w:r>
      <w:proofErr w:type="spellStart"/>
      <w:r w:rsidR="00D71FA0" w:rsidRPr="00D71FA0">
        <w:t>wget</w:t>
      </w:r>
      <w:proofErr w:type="spellEnd"/>
    </w:p>
    <w:p w14:paraId="1FE07714" w14:textId="784F61C8" w:rsidR="00D70EB2" w:rsidRDefault="00D70EB2" w:rsidP="00D70EB2">
      <w:pPr>
        <w:pStyle w:val="Titre1"/>
      </w:pPr>
      <w:r>
        <w:t>Injection</w:t>
      </w:r>
    </w:p>
    <w:p w14:paraId="484284D9" w14:textId="08E78790" w:rsidR="00D70EB2" w:rsidRDefault="00D70EB2" w:rsidP="00D70EB2">
      <w:r>
        <w:t>Explique</w:t>
      </w:r>
      <w:r w:rsidR="00CF1498">
        <w:t>r</w:t>
      </w:r>
      <w:r>
        <w:t xml:space="preserve"> comment le code fourni est sensible aux injections SQL.</w:t>
      </w:r>
    </w:p>
    <w:p w14:paraId="08542B51" w14:textId="77777777" w:rsidR="00D70EB2" w:rsidRDefault="00D70EB2" w:rsidP="00D70EB2">
      <w:pPr>
        <w:pStyle w:val="answerslines"/>
      </w:pPr>
      <w:r>
        <w:tab/>
      </w:r>
    </w:p>
    <w:p w14:paraId="73A4DB0A" w14:textId="77777777" w:rsidR="00D70EB2" w:rsidRDefault="00D70EB2" w:rsidP="00D70EB2">
      <w:pPr>
        <w:pStyle w:val="answerslines"/>
      </w:pPr>
      <w:r>
        <w:tab/>
      </w:r>
    </w:p>
    <w:p w14:paraId="168EBCE6" w14:textId="77777777" w:rsidR="00D70EB2" w:rsidRDefault="00D70EB2" w:rsidP="00D70EB2">
      <w:pPr>
        <w:pStyle w:val="answerslines"/>
      </w:pPr>
      <w:r>
        <w:tab/>
      </w:r>
    </w:p>
    <w:p w14:paraId="0CAC133E" w14:textId="77777777" w:rsidR="00D70EB2" w:rsidRDefault="00D70EB2" w:rsidP="00D70EB2"/>
    <w:p w14:paraId="430C47ED" w14:textId="77777777" w:rsidR="00CA528F" w:rsidRDefault="00CA528F" w:rsidP="00D70EB2"/>
    <w:p w14:paraId="567CFDEC" w14:textId="77777777" w:rsidR="00CA528F" w:rsidRDefault="00CA528F" w:rsidP="00D70EB2"/>
    <w:p w14:paraId="12D95895" w14:textId="2C5084E3" w:rsidR="00D70EB2" w:rsidRDefault="00D70EB2" w:rsidP="00D70EB2">
      <w:r>
        <w:lastRenderedPageBreak/>
        <w:t>Propose</w:t>
      </w:r>
      <w:r w:rsidR="00CF1498">
        <w:t>r</w:t>
      </w:r>
      <w:r>
        <w:t xml:space="preserve"> un </w:t>
      </w:r>
      <w:proofErr w:type="spellStart"/>
      <w:r>
        <w:t>payload</w:t>
      </w:r>
      <w:proofErr w:type="spellEnd"/>
      <w:r>
        <w:t xml:space="preserve"> (body) qui montre comment l’utilisateur </w:t>
      </w:r>
      <w:proofErr w:type="spellStart"/>
      <w:r>
        <w:rPr>
          <w:b/>
          <w:bCs/>
        </w:rPr>
        <w:t>tartampion</w:t>
      </w:r>
      <w:proofErr w:type="spellEnd"/>
      <w:r>
        <w:rPr>
          <w:b/>
          <w:bCs/>
        </w:rPr>
        <w:t xml:space="preserve"> </w:t>
      </w:r>
      <w:r>
        <w:t xml:space="preserve">pourrait se </w:t>
      </w:r>
      <w:r w:rsidR="00CF1498">
        <w:t>connecter</w:t>
      </w:r>
      <w:r>
        <w:t> :</w:t>
      </w:r>
    </w:p>
    <w:p w14:paraId="438925D9" w14:textId="6C491240" w:rsidR="00CA528F" w:rsidRPr="00CA528F" w:rsidRDefault="00CA528F" w:rsidP="00CA528F">
      <w:pPr>
        <w:pStyle w:val="answerslines"/>
        <w:tabs>
          <w:tab w:val="left" w:pos="2617"/>
        </w:tabs>
        <w:rPr>
          <w:lang w:val="en-US"/>
        </w:rPr>
      </w:pPr>
      <w:r w:rsidRPr="00CA528F">
        <w:rPr>
          <w:lang w:val="en-US"/>
        </w:rPr>
        <w:t>{</w:t>
      </w:r>
    </w:p>
    <w:p w14:paraId="7F7DDEA7" w14:textId="77777777" w:rsidR="00CA528F" w:rsidRPr="00CA528F" w:rsidRDefault="00CA528F" w:rsidP="00CA528F">
      <w:pPr>
        <w:pStyle w:val="answerslines"/>
        <w:tabs>
          <w:tab w:val="left" w:pos="2617"/>
        </w:tabs>
        <w:rPr>
          <w:lang w:val="en-US"/>
        </w:rPr>
      </w:pPr>
      <w:r w:rsidRPr="00CA528F">
        <w:rPr>
          <w:lang w:val="en-US"/>
        </w:rPr>
        <w:t xml:space="preserve">  "username": "</w:t>
      </w:r>
      <w:proofErr w:type="spellStart"/>
      <w:r w:rsidRPr="00CA528F">
        <w:rPr>
          <w:lang w:val="en-US"/>
        </w:rPr>
        <w:t>tartampion</w:t>
      </w:r>
      <w:proofErr w:type="spellEnd"/>
      <w:r w:rsidRPr="00CA528F">
        <w:rPr>
          <w:lang w:val="en-US"/>
        </w:rPr>
        <w:t>",</w:t>
      </w:r>
    </w:p>
    <w:p w14:paraId="1AD3B14B" w14:textId="77777777" w:rsidR="00CA528F" w:rsidRPr="00CA528F" w:rsidRDefault="00CA528F" w:rsidP="00CA528F">
      <w:pPr>
        <w:pStyle w:val="answerslines"/>
        <w:tabs>
          <w:tab w:val="left" w:pos="2617"/>
        </w:tabs>
        <w:rPr>
          <w:lang w:val="en-US"/>
        </w:rPr>
      </w:pPr>
      <w:r w:rsidRPr="00CA528F">
        <w:rPr>
          <w:lang w:val="en-US"/>
        </w:rPr>
        <w:t xml:space="preserve">  "password": "1234' OR '1'='1"</w:t>
      </w:r>
    </w:p>
    <w:p w14:paraId="03EB524C" w14:textId="74246C66" w:rsidR="00D70EB2" w:rsidRDefault="00CA528F" w:rsidP="00CA528F">
      <w:pPr>
        <w:pStyle w:val="answerslines"/>
        <w:tabs>
          <w:tab w:val="left" w:pos="2617"/>
        </w:tabs>
      </w:pPr>
      <w:r>
        <w:t>}</w:t>
      </w:r>
    </w:p>
    <w:p w14:paraId="2FE495BB" w14:textId="6030E8BD" w:rsidR="00D70EB2" w:rsidRDefault="00D70EB2" w:rsidP="00D70EB2">
      <w:pPr>
        <w:pStyle w:val="answerslines"/>
      </w:pPr>
      <w:r>
        <w:tab/>
      </w:r>
    </w:p>
    <w:p w14:paraId="7E4AF2E4" w14:textId="3B1866EE" w:rsidR="00893148" w:rsidRDefault="00893148" w:rsidP="00B35BD5">
      <w:pPr>
        <w:pStyle w:val="Titre2"/>
      </w:pPr>
      <w:r>
        <w:t xml:space="preserve">Protection </w:t>
      </w:r>
      <w:r w:rsidR="00C03FA8">
        <w:t>contre l’injection</w:t>
      </w:r>
    </w:p>
    <w:p w14:paraId="689324BD" w14:textId="41EF221E" w:rsidR="00893148" w:rsidRDefault="002943A0" w:rsidP="00893148">
      <w:r>
        <w:t>Modifie</w:t>
      </w:r>
      <w:r w:rsidR="00E42F6A">
        <w:t>r</w:t>
      </w:r>
      <w:r>
        <w:t xml:space="preserve"> l’application (code) mise à disposition de telle sorte à ce que le mot de passe ne soit plus </w:t>
      </w:r>
      <w:r w:rsidR="000D2290">
        <w:t>« </w:t>
      </w:r>
      <w:r>
        <w:t>intégré</w:t>
      </w:r>
      <w:r w:rsidR="000D2290">
        <w:t> »</w:t>
      </w:r>
      <w:r>
        <w:t xml:space="preserve"> au code.</w:t>
      </w:r>
    </w:p>
    <w:p w14:paraId="6E57F24A" w14:textId="03C222F0" w:rsidR="00E46592" w:rsidRDefault="00E46592" w:rsidP="000D2290">
      <w:pPr>
        <w:pStyle w:val="Paragraphedeliste"/>
        <w:numPr>
          <w:ilvl w:val="0"/>
          <w:numId w:val="4"/>
        </w:numPr>
      </w:pPr>
      <w:r>
        <w:t>Sans changer la requête SQL (en ajoutant du code avant)</w:t>
      </w:r>
    </w:p>
    <w:p w14:paraId="3210AF26" w14:textId="2C6AE676" w:rsidR="00E81831" w:rsidRPr="00E81831" w:rsidRDefault="00E81831" w:rsidP="00E81831">
      <w:pPr>
        <w:pStyle w:val="Paragraphedeliste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</w:pPr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const </w:t>
      </w:r>
      <w:proofErr w:type="spellStart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queryString</w:t>
      </w:r>
      <w:proofErr w:type="spellEnd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 = `SELECT * FROM </w:t>
      </w:r>
      <w:proofErr w:type="spellStart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t_users</w:t>
      </w:r>
      <w:proofErr w:type="spellEnd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 WHERE </w:t>
      </w:r>
      <w:proofErr w:type="spellStart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useName</w:t>
      </w:r>
      <w:proofErr w:type="spellEnd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 = '${username}' AND </w:t>
      </w:r>
      <w:proofErr w:type="spellStart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usePassword</w:t>
      </w:r>
      <w:proofErr w:type="spellEnd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 = '${password}'</w:t>
      </w:r>
      <w:proofErr w:type="gramStart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`;</w:t>
      </w:r>
      <w:proofErr w:type="gramEnd"/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 xml:space="preserve"> </w:t>
      </w:r>
    </w:p>
    <w:p w14:paraId="67924E7D" w14:textId="77777777" w:rsidR="00E81831" w:rsidRDefault="00E81831" w:rsidP="00E81831">
      <w:pPr>
        <w:pStyle w:val="Paragraphedeliste"/>
        <w:shd w:val="clear" w:color="auto" w:fill="FFFFFF"/>
        <w:spacing w:after="0" w:line="285" w:lineRule="atLeast"/>
        <w:rPr>
          <w:lang w:val="en-US"/>
        </w:rPr>
      </w:pPr>
    </w:p>
    <w:p w14:paraId="1D1D7B8E" w14:textId="77777777" w:rsidR="00E81831" w:rsidRPr="00E81831" w:rsidRDefault="00E81831" w:rsidP="00E81831">
      <w:pPr>
        <w:pStyle w:val="Paragraphedeliste"/>
        <w:shd w:val="clear" w:color="auto" w:fill="FFFFFF"/>
        <w:spacing w:after="0" w:line="285" w:lineRule="atLeast"/>
        <w:rPr>
          <w:lang w:val="en-US"/>
        </w:rPr>
      </w:pPr>
    </w:p>
    <w:p w14:paraId="2223F462" w14:textId="6DE2BC01" w:rsidR="000D2290" w:rsidRDefault="00E46592" w:rsidP="000D2290">
      <w:pPr>
        <w:pStyle w:val="Paragraphedeliste"/>
        <w:numPr>
          <w:ilvl w:val="0"/>
          <w:numId w:val="4"/>
        </w:numPr>
      </w:pPr>
      <w:r>
        <w:t>En adaptant la requête uniquement</w:t>
      </w:r>
    </w:p>
    <w:p w14:paraId="6B59B799" w14:textId="01D028CB" w:rsidR="00E81831" w:rsidRPr="00E81831" w:rsidRDefault="00E81831" w:rsidP="00E81831">
      <w:pPr>
        <w:pStyle w:val="Paragraphedeliste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</w:pPr>
      <w:r w:rsidRPr="00E81831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const</w:t>
      </w:r>
      <w:r w:rsidRPr="00E81831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  <w:proofErr w:type="spellStart"/>
      <w:r w:rsidRPr="00E81831">
        <w:rPr>
          <w:rFonts w:ascii="Consolas" w:eastAsia="Times New Roman" w:hAnsi="Consolas" w:cs="Times New Roman"/>
          <w:color w:val="0070C1"/>
          <w:sz w:val="21"/>
          <w:szCs w:val="21"/>
          <w:lang w:val="en-US" w:eastAsia="fr-CH"/>
        </w:rPr>
        <w:t>queryString</w:t>
      </w:r>
      <w:proofErr w:type="spellEnd"/>
      <w:r w:rsidRPr="00E81831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= </w:t>
      </w:r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 xml:space="preserve">"SELECT * FROM </w:t>
      </w:r>
      <w:proofErr w:type="spellStart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t_users</w:t>
      </w:r>
      <w:proofErr w:type="spellEnd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 xml:space="preserve"> WHERE </w:t>
      </w:r>
      <w:proofErr w:type="spellStart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useName</w:t>
      </w:r>
      <w:proofErr w:type="spellEnd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 xml:space="preserve"> </w:t>
      </w:r>
      <w:proofErr w:type="gramStart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= ?</w:t>
      </w:r>
      <w:proofErr w:type="gramEnd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 xml:space="preserve"> AND </w:t>
      </w:r>
      <w:proofErr w:type="spellStart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usePassword</w:t>
      </w:r>
      <w:proofErr w:type="spellEnd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 xml:space="preserve"> </w:t>
      </w:r>
      <w:proofErr w:type="gramStart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= ?</w:t>
      </w:r>
      <w:proofErr w:type="gramEnd"/>
      <w:r w:rsidRPr="00E81831">
        <w:rPr>
          <w:rFonts w:ascii="Consolas" w:eastAsia="Times New Roman" w:hAnsi="Consolas" w:cs="Times New Roman"/>
          <w:color w:val="A31515"/>
          <w:sz w:val="21"/>
          <w:szCs w:val="21"/>
          <w:lang w:val="en-US" w:eastAsia="fr-CH"/>
        </w:rPr>
        <w:t>"</w:t>
      </w:r>
      <w:r w:rsidRPr="00E81831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;</w:t>
      </w:r>
    </w:p>
    <w:p w14:paraId="3452513D" w14:textId="77777777" w:rsidR="00E81831" w:rsidRPr="00E81831" w:rsidRDefault="00E81831" w:rsidP="00E81831">
      <w:pPr>
        <w:pStyle w:val="Paragraphedeliste"/>
        <w:rPr>
          <w:lang w:val="en-US"/>
        </w:rPr>
      </w:pPr>
    </w:p>
    <w:p w14:paraId="24EC2766" w14:textId="77777777" w:rsidR="00B35BD5" w:rsidRPr="00C03FA8" w:rsidRDefault="00B35BD5" w:rsidP="00B35BD5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24637275" w14:textId="0633698C" w:rsidR="00B35BD5" w:rsidRDefault="00B35BD5" w:rsidP="00B35BD5">
      <w:pPr>
        <w:pStyle w:val="Paragraphedeliste"/>
        <w:numPr>
          <w:ilvl w:val="0"/>
          <w:numId w:val="9"/>
        </w:numPr>
      </w:pPr>
      <w:r>
        <w:t>Les entrées sont « nettoyées »</w:t>
      </w:r>
    </w:p>
    <w:p w14:paraId="1DA81776" w14:textId="76D7CC15" w:rsidR="00B35BD5" w:rsidRDefault="00B35BD5" w:rsidP="00B35BD5">
      <w:pPr>
        <w:pStyle w:val="Paragraphedeliste"/>
        <w:numPr>
          <w:ilvl w:val="0"/>
          <w:numId w:val="9"/>
        </w:numPr>
      </w:pPr>
      <w:r>
        <w:t xml:space="preserve">Le </w:t>
      </w:r>
      <w:proofErr w:type="spellStart"/>
      <w:r>
        <w:t>payload</w:t>
      </w:r>
      <w:proofErr w:type="spellEnd"/>
      <w:r>
        <w:t xml:space="preserve"> identifié précédemment ne fonctionne plus</w:t>
      </w:r>
    </w:p>
    <w:p w14:paraId="7B40BF16" w14:textId="2BD0AEF2" w:rsidR="00C03FA8" w:rsidRDefault="00C03FA8" w:rsidP="00B35BD5">
      <w:pPr>
        <w:pStyle w:val="Titre1"/>
      </w:pPr>
      <w:r>
        <w:t>Accès à la base de données</w:t>
      </w:r>
    </w:p>
    <w:p w14:paraId="608BD15C" w14:textId="33427680" w:rsidR="002943A0" w:rsidRDefault="00C03FA8" w:rsidP="00893148">
      <w:r>
        <w:t>La sécurité en couche suggère que même avec une protection contre l’injection, il est pertinent d’a</w:t>
      </w:r>
      <w:r w:rsidR="002943A0">
        <w:t>pplique</w:t>
      </w:r>
      <w:r w:rsidR="000D2290">
        <w:t>r</w:t>
      </w:r>
      <w:r>
        <w:t xml:space="preserve">, en plus, </w:t>
      </w:r>
      <w:r w:rsidR="002943A0">
        <w:t>les principes de moindres privilèges pour atteindre la base de données</w:t>
      </w:r>
      <w:r w:rsidR="000D2290">
        <w:t xml:space="preserve"> en limitant les possibilités d’accès à celle-ci aux fonctions nécessaires actuelles de l’application.</w:t>
      </w:r>
    </w:p>
    <w:p w14:paraId="1159EFFD" w14:textId="77777777" w:rsidR="00C03FA8" w:rsidRPr="00C03FA8" w:rsidRDefault="00C03FA8" w:rsidP="00C03FA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3113C552" w14:textId="49B03F7D" w:rsidR="00C03FA8" w:rsidRDefault="00C03FA8" w:rsidP="00893148">
      <w:pPr>
        <w:pStyle w:val="Paragraphedeliste"/>
        <w:numPr>
          <w:ilvl w:val="0"/>
          <w:numId w:val="9"/>
        </w:numPr>
      </w:pPr>
      <w:r>
        <w:lastRenderedPageBreak/>
        <w:t>La connexion à la base de données est faite par un utilisateur avec droits restreints</w:t>
      </w:r>
    </w:p>
    <w:p w14:paraId="5427E9A6" w14:textId="47A499EE" w:rsidR="00417CBA" w:rsidRDefault="00417CBA" w:rsidP="00417CBA">
      <w:pPr>
        <w:pStyle w:val="Paragraphedeliste"/>
        <w:numPr>
          <w:ilvl w:val="0"/>
          <w:numId w:val="9"/>
        </w:numPr>
      </w:pPr>
      <w:r>
        <w:t xml:space="preserve">Ajouter du code qui fait des opérations interdites (drop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truncate</w:t>
      </w:r>
      <w:proofErr w:type="spellEnd"/>
      <w:r>
        <w:t xml:space="preserve"> table) et vérifier qu’il ne s’exécute pas lorsqu’on l’appelle via http….</w:t>
      </w:r>
    </w:p>
    <w:p w14:paraId="7E5DE991" w14:textId="6FE897E5" w:rsidR="00A22A2D" w:rsidRPr="00A22A2D" w:rsidRDefault="00A22A2D" w:rsidP="00417CBA">
      <w:pPr>
        <w:pStyle w:val="Paragraphedeliste"/>
        <w:numPr>
          <w:ilvl w:val="0"/>
          <w:numId w:val="9"/>
        </w:numPr>
        <w:rPr>
          <w:highlight w:val="yellow"/>
          <w:lang w:val="en-US"/>
        </w:rPr>
      </w:pPr>
      <w:r w:rsidRPr="00A22A2D">
        <w:rPr>
          <w:highlight w:val="yellow"/>
          <w:lang w:val="en-US"/>
        </w:rPr>
        <w:t>dbUtils.js first create a</w:t>
      </w:r>
      <w:r>
        <w:rPr>
          <w:highlight w:val="yellow"/>
          <w:lang w:val="en-US"/>
        </w:rPr>
        <w:t xml:space="preserve"> user in </w:t>
      </w:r>
      <w:proofErr w:type="spellStart"/>
      <w:r>
        <w:rPr>
          <w:highlight w:val="yellow"/>
          <w:lang w:val="en-US"/>
        </w:rPr>
        <w:t>phpmyadmin</w:t>
      </w:r>
      <w:proofErr w:type="spellEnd"/>
    </w:p>
    <w:p w14:paraId="5EC3F5E0" w14:textId="321222EC" w:rsidR="00A5543F" w:rsidRPr="00A5543F" w:rsidRDefault="00A5543F" w:rsidP="00A5543F">
      <w:pPr>
        <w:spacing w:line="259" w:lineRule="auto"/>
        <w:ind w:left="1416"/>
        <w:rPr>
          <w:lang w:val="en-US"/>
        </w:rPr>
      </w:pPr>
      <w:r w:rsidRPr="00A5543F">
        <w:rPr>
          <w:lang w:val="en-US"/>
        </w:rPr>
        <w:t xml:space="preserve">const </w:t>
      </w:r>
      <w:proofErr w:type="spellStart"/>
      <w:r w:rsidRPr="00A5543F">
        <w:rPr>
          <w:lang w:val="en-US"/>
        </w:rPr>
        <w:t>dbConfig</w:t>
      </w:r>
      <w:proofErr w:type="spellEnd"/>
      <w:r w:rsidRPr="00A5543F">
        <w:rPr>
          <w:lang w:val="en-US"/>
        </w:rPr>
        <w:t xml:space="preserve"> = {</w:t>
      </w:r>
    </w:p>
    <w:p w14:paraId="1EBC74C2" w14:textId="77777777" w:rsidR="00A5543F" w:rsidRPr="00A5543F" w:rsidRDefault="00A5543F" w:rsidP="00A5543F">
      <w:pPr>
        <w:spacing w:line="259" w:lineRule="auto"/>
        <w:ind w:left="1416"/>
        <w:rPr>
          <w:lang w:val="en-US"/>
        </w:rPr>
      </w:pPr>
      <w:r w:rsidRPr="00A5543F">
        <w:rPr>
          <w:lang w:val="en-US"/>
        </w:rPr>
        <w:t>  host: "</w:t>
      </w:r>
      <w:proofErr w:type="spellStart"/>
      <w:r w:rsidRPr="00A5543F">
        <w:rPr>
          <w:lang w:val="en-US"/>
        </w:rPr>
        <w:t>db</w:t>
      </w:r>
      <w:proofErr w:type="spellEnd"/>
      <w:r w:rsidRPr="00A5543F">
        <w:rPr>
          <w:lang w:val="en-US"/>
        </w:rPr>
        <w:t>",</w:t>
      </w:r>
    </w:p>
    <w:p w14:paraId="3ED7FCE9" w14:textId="6A4FC78E" w:rsidR="00A5543F" w:rsidRPr="00A5543F" w:rsidRDefault="00A5543F" w:rsidP="00A5543F">
      <w:pPr>
        <w:spacing w:line="259" w:lineRule="auto"/>
        <w:ind w:left="1416"/>
        <w:rPr>
          <w:lang w:val="en-US"/>
        </w:rPr>
      </w:pPr>
      <w:r w:rsidRPr="00A5543F">
        <w:rPr>
          <w:lang w:val="en-US"/>
        </w:rPr>
        <w:t>  user: "</w:t>
      </w:r>
      <w:r>
        <w:rPr>
          <w:lang w:val="en-US"/>
        </w:rPr>
        <w:t>Meron</w:t>
      </w:r>
      <w:r w:rsidRPr="00A5543F">
        <w:rPr>
          <w:lang w:val="en-US"/>
        </w:rPr>
        <w:t>",</w:t>
      </w:r>
    </w:p>
    <w:p w14:paraId="7F0E4697" w14:textId="71703251" w:rsidR="00A5543F" w:rsidRPr="00A5543F" w:rsidRDefault="00A5543F" w:rsidP="00A5543F">
      <w:pPr>
        <w:spacing w:line="259" w:lineRule="auto"/>
        <w:ind w:left="1416"/>
        <w:rPr>
          <w:lang w:val="en-US"/>
        </w:rPr>
      </w:pPr>
      <w:r w:rsidRPr="00A5543F">
        <w:rPr>
          <w:lang w:val="en-US"/>
        </w:rPr>
        <w:t>  password: "</w:t>
      </w:r>
      <w:r>
        <w:rPr>
          <w:lang w:val="en-US"/>
        </w:rPr>
        <w:t>admin</w:t>
      </w:r>
      <w:r w:rsidRPr="00A5543F">
        <w:rPr>
          <w:lang w:val="en-US"/>
        </w:rPr>
        <w:t>",</w:t>
      </w:r>
    </w:p>
    <w:p w14:paraId="61B707CA" w14:textId="77777777" w:rsidR="00A5543F" w:rsidRPr="00A5543F" w:rsidRDefault="00A5543F" w:rsidP="00A5543F">
      <w:pPr>
        <w:spacing w:line="259" w:lineRule="auto"/>
        <w:ind w:left="1416"/>
        <w:rPr>
          <w:lang w:val="en-US"/>
        </w:rPr>
      </w:pPr>
      <w:r w:rsidRPr="00A5543F">
        <w:rPr>
          <w:lang w:val="en-US"/>
        </w:rPr>
        <w:t>  database: "</w:t>
      </w:r>
      <w:proofErr w:type="spellStart"/>
      <w:r w:rsidRPr="00A5543F">
        <w:rPr>
          <w:lang w:val="en-US"/>
        </w:rPr>
        <w:t>db_authentication</w:t>
      </w:r>
      <w:proofErr w:type="spellEnd"/>
      <w:r w:rsidRPr="00A5543F">
        <w:rPr>
          <w:lang w:val="en-US"/>
        </w:rPr>
        <w:t>",</w:t>
      </w:r>
    </w:p>
    <w:p w14:paraId="45B2B0D1" w14:textId="77777777" w:rsidR="00A5543F" w:rsidRPr="00A5543F" w:rsidRDefault="00A5543F" w:rsidP="00A5543F">
      <w:pPr>
        <w:spacing w:line="259" w:lineRule="auto"/>
        <w:ind w:left="1416"/>
      </w:pPr>
      <w:r w:rsidRPr="00A5543F">
        <w:rPr>
          <w:lang w:val="en-US"/>
        </w:rPr>
        <w:t xml:space="preserve">  </w:t>
      </w:r>
      <w:proofErr w:type="spellStart"/>
      <w:proofErr w:type="gramStart"/>
      <w:r w:rsidRPr="00A5543F">
        <w:t>multipleStatements</w:t>
      </w:r>
      <w:proofErr w:type="spellEnd"/>
      <w:r w:rsidRPr="00A5543F">
        <w:t>:</w:t>
      </w:r>
      <w:proofErr w:type="gramEnd"/>
      <w:r w:rsidRPr="00A5543F">
        <w:t xml:space="preserve"> false,</w:t>
      </w:r>
    </w:p>
    <w:p w14:paraId="733612FF" w14:textId="77777777" w:rsidR="00A5543F" w:rsidRPr="00A5543F" w:rsidRDefault="00A5543F" w:rsidP="00A5543F">
      <w:pPr>
        <w:spacing w:line="259" w:lineRule="auto"/>
        <w:ind w:left="1416"/>
      </w:pPr>
      <w:r w:rsidRPr="00A5543F">
        <w:t>};</w:t>
      </w:r>
    </w:p>
    <w:p w14:paraId="1A36DF85" w14:textId="7C83AF01" w:rsidR="00417CBA" w:rsidRDefault="00417CBA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</w:p>
    <w:p w14:paraId="6C2593D0" w14:textId="10B210B0" w:rsidR="00893148" w:rsidRDefault="00893148" w:rsidP="00893148">
      <w:pPr>
        <w:pStyle w:val="Titre1"/>
      </w:pPr>
      <w:r>
        <w:t>Protection de</w:t>
      </w:r>
      <w:r w:rsidR="000D2290">
        <w:t>s données</w:t>
      </w:r>
    </w:p>
    <w:p w14:paraId="76793E66" w14:textId="17D537BA" w:rsidR="002943A0" w:rsidRDefault="002943A0" w:rsidP="002943A0">
      <w:r>
        <w:t>Modifie</w:t>
      </w:r>
      <w:r w:rsidR="000D2290">
        <w:t>r</w:t>
      </w:r>
      <w:r>
        <w:t xml:space="preserve"> l’application (code et base de données) de telle sorte à ce que les informations</w:t>
      </w:r>
      <w:r w:rsidR="000D2290">
        <w:t xml:space="preserve"> confidentielles</w:t>
      </w:r>
      <w:r>
        <w:t xml:space="preserve"> de</w:t>
      </w:r>
      <w:r w:rsidR="000D2290">
        <w:t xml:space="preserve">s </w:t>
      </w:r>
      <w:r>
        <w:t xml:space="preserve">utilisateurs ne puissent pas être exploitées en cas de fuite </w:t>
      </w:r>
      <w:r w:rsidR="0080027C">
        <w:t>(</w:t>
      </w:r>
      <w:proofErr w:type="spellStart"/>
      <w:r w:rsidR="0080027C">
        <w:t>leak</w:t>
      </w:r>
      <w:proofErr w:type="spellEnd"/>
      <w:r w:rsidR="0080027C">
        <w:t>) et en tenant compte d’une attaque par force brute potentielle.</w:t>
      </w:r>
    </w:p>
    <w:p w14:paraId="58EE3C42" w14:textId="77777777" w:rsidR="00FC2178" w:rsidRPr="00C03FA8" w:rsidRDefault="00FC2178" w:rsidP="00FC217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468A8D43" w14:textId="77C83220" w:rsidR="00FC2178" w:rsidRDefault="0059367E" w:rsidP="00FC2178">
      <w:pPr>
        <w:pStyle w:val="Paragraphedeliste"/>
        <w:numPr>
          <w:ilvl w:val="0"/>
          <w:numId w:val="9"/>
        </w:numPr>
      </w:pPr>
      <w:r>
        <w:t xml:space="preserve">Un export de la DB ne permet pas de consulter </w:t>
      </w:r>
      <w:r w:rsidR="00417CBA">
        <w:t>les mots</w:t>
      </w:r>
      <w:r>
        <w:t xml:space="preserve"> de passe</w:t>
      </w:r>
    </w:p>
    <w:p w14:paraId="4C5A22A6" w14:textId="388FAEBA" w:rsidR="00FC2178" w:rsidRDefault="0059367E" w:rsidP="00FC2178">
      <w:pPr>
        <w:pStyle w:val="Paragraphedeliste"/>
        <w:numPr>
          <w:ilvl w:val="0"/>
          <w:numId w:val="9"/>
        </w:numPr>
      </w:pPr>
      <w:r>
        <w:t xml:space="preserve">Une attaque simple avec </w:t>
      </w:r>
      <w:proofErr w:type="spellStart"/>
      <w:r>
        <w:t>johnTheRipper</w:t>
      </w:r>
      <w:proofErr w:type="spellEnd"/>
      <w:r>
        <w:t xml:space="preserve"> ne fonctionne pas</w:t>
      </w:r>
    </w:p>
    <w:p w14:paraId="50AC5773" w14:textId="5D735D19" w:rsidR="0059367E" w:rsidRDefault="0059367E" w:rsidP="00FC2178">
      <w:pPr>
        <w:pStyle w:val="Paragraphedeliste"/>
        <w:numPr>
          <w:ilvl w:val="0"/>
          <w:numId w:val="9"/>
        </w:numPr>
      </w:pPr>
      <w:r>
        <w:t xml:space="preserve">Une attaque à base de </w:t>
      </w:r>
      <w:proofErr w:type="spellStart"/>
      <w:r>
        <w:t>rainbowtable</w:t>
      </w:r>
      <w:proofErr w:type="spellEnd"/>
      <w:r>
        <w:t xml:space="preserve"> ne fonctionne pas non plus</w:t>
      </w:r>
    </w:p>
    <w:p w14:paraId="1C81B7F7" w14:textId="77777777" w:rsidR="00582768" w:rsidRDefault="00582768" w:rsidP="00582768"/>
    <w:p w14:paraId="61BBC44C" w14:textId="77777777" w:rsidR="00582768" w:rsidRDefault="00582768" w:rsidP="00582768"/>
    <w:p w14:paraId="262C02A8" w14:textId="77777777" w:rsidR="00582768" w:rsidRPr="002943A0" w:rsidRDefault="00582768" w:rsidP="00582768"/>
    <w:p w14:paraId="29774445" w14:textId="77777777" w:rsidR="00D81AC6" w:rsidRDefault="00D81AC6" w:rsidP="00D81AC6">
      <w:r>
        <w:lastRenderedPageBreak/>
        <w:t xml:space="preserve">C:\Users\pk65rtq\Documents\GitHub\183-SecuriteApplication\exercices\auth\02-nodejstoken\nodejstoken&gt;node </w:t>
      </w:r>
      <w:proofErr w:type="spellStart"/>
      <w:r>
        <w:t>hashPassword.mjs</w:t>
      </w:r>
      <w:proofErr w:type="spellEnd"/>
    </w:p>
    <w:p w14:paraId="5F82D3BF" w14:textId="77777777" w:rsidR="00D81AC6" w:rsidRDefault="00D81AC6" w:rsidP="00D81AC6">
      <w:proofErr w:type="gramStart"/>
      <w:r>
        <w:t>Salt:</w:t>
      </w:r>
      <w:proofErr w:type="gramEnd"/>
      <w:r>
        <w:t xml:space="preserve"> u072zRy7lqu7vQYg</w:t>
      </w:r>
    </w:p>
    <w:p w14:paraId="436B5645" w14:textId="39022792" w:rsidR="007C1D70" w:rsidRPr="007C1D70" w:rsidRDefault="00D81AC6" w:rsidP="00D81AC6">
      <w:proofErr w:type="gramStart"/>
      <w:r>
        <w:t>Hash:</w:t>
      </w:r>
      <w:proofErr w:type="gramEnd"/>
      <w:r>
        <w:t xml:space="preserve"> ae4bca022da0f87206b022e9db2ac90b3da1bb23027b71d92a8f099d282fa6fc</w:t>
      </w:r>
    </w:p>
    <w:sectPr w:rsidR="007C1D70" w:rsidRPr="007C1D70" w:rsidSect="00A2298C">
      <w:headerReference w:type="default" r:id="rId11"/>
      <w:footerReference w:type="default" r:id="rId12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404FD" w14:textId="77777777" w:rsidR="00BF51D6" w:rsidRDefault="00BF51D6" w:rsidP="00DE3DBE">
      <w:pPr>
        <w:spacing w:after="0" w:line="240" w:lineRule="auto"/>
      </w:pPr>
      <w:r>
        <w:separator/>
      </w:r>
    </w:p>
  </w:endnote>
  <w:endnote w:type="continuationSeparator" w:id="0">
    <w:p w14:paraId="5F739ED6" w14:textId="77777777" w:rsidR="00BF51D6" w:rsidRDefault="00BF51D6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7998F5C3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="00C97E3E">
            <w:rPr>
              <w:rFonts w:cs="Arial"/>
              <w:noProof/>
              <w:szCs w:val="16"/>
              <w:lang w:val="de-CH"/>
            </w:rPr>
            <w:t>E-183-ALL-Salt.docx</w:t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A61C7" w14:textId="77777777" w:rsidR="00BF51D6" w:rsidRDefault="00BF51D6" w:rsidP="00DE3DBE">
      <w:pPr>
        <w:spacing w:after="0" w:line="240" w:lineRule="auto"/>
      </w:pPr>
      <w:r>
        <w:separator/>
      </w:r>
    </w:p>
  </w:footnote>
  <w:footnote w:type="continuationSeparator" w:id="0">
    <w:p w14:paraId="3EEE1BF5" w14:textId="77777777" w:rsidR="00BF51D6" w:rsidRDefault="00BF51D6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A1E"/>
    <w:multiLevelType w:val="hybridMultilevel"/>
    <w:tmpl w:val="3B325E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D1B"/>
    <w:multiLevelType w:val="multilevel"/>
    <w:tmpl w:val="2EEC957C"/>
    <w:styleLink w:val="checkbox"/>
    <w:lvl w:ilvl="0">
      <w:start w:val="1"/>
      <w:numFmt w:val="bullet"/>
      <w:lvlText w:val="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CB1B09"/>
    <w:multiLevelType w:val="multilevel"/>
    <w:tmpl w:val="2EEC95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9F626B"/>
    <w:multiLevelType w:val="hybridMultilevel"/>
    <w:tmpl w:val="F91A194E"/>
    <w:lvl w:ilvl="0" w:tplc="26DAD9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931" w:hanging="360"/>
      </w:pPr>
    </w:lvl>
    <w:lvl w:ilvl="2" w:tplc="100C001B" w:tentative="1">
      <w:start w:val="1"/>
      <w:numFmt w:val="lowerRoman"/>
      <w:lvlText w:val="%3."/>
      <w:lvlJc w:val="right"/>
      <w:pPr>
        <w:ind w:left="2651" w:hanging="180"/>
      </w:pPr>
    </w:lvl>
    <w:lvl w:ilvl="3" w:tplc="100C000F" w:tentative="1">
      <w:start w:val="1"/>
      <w:numFmt w:val="decimal"/>
      <w:lvlText w:val="%4."/>
      <w:lvlJc w:val="left"/>
      <w:pPr>
        <w:ind w:left="3371" w:hanging="360"/>
      </w:pPr>
    </w:lvl>
    <w:lvl w:ilvl="4" w:tplc="100C0019" w:tentative="1">
      <w:start w:val="1"/>
      <w:numFmt w:val="lowerLetter"/>
      <w:lvlText w:val="%5."/>
      <w:lvlJc w:val="left"/>
      <w:pPr>
        <w:ind w:left="4091" w:hanging="360"/>
      </w:pPr>
    </w:lvl>
    <w:lvl w:ilvl="5" w:tplc="100C001B" w:tentative="1">
      <w:start w:val="1"/>
      <w:numFmt w:val="lowerRoman"/>
      <w:lvlText w:val="%6."/>
      <w:lvlJc w:val="right"/>
      <w:pPr>
        <w:ind w:left="4811" w:hanging="180"/>
      </w:pPr>
    </w:lvl>
    <w:lvl w:ilvl="6" w:tplc="100C000F" w:tentative="1">
      <w:start w:val="1"/>
      <w:numFmt w:val="decimal"/>
      <w:lvlText w:val="%7."/>
      <w:lvlJc w:val="left"/>
      <w:pPr>
        <w:ind w:left="5531" w:hanging="360"/>
      </w:pPr>
    </w:lvl>
    <w:lvl w:ilvl="7" w:tplc="100C0019" w:tentative="1">
      <w:start w:val="1"/>
      <w:numFmt w:val="lowerLetter"/>
      <w:lvlText w:val="%8."/>
      <w:lvlJc w:val="left"/>
      <w:pPr>
        <w:ind w:left="6251" w:hanging="360"/>
      </w:pPr>
    </w:lvl>
    <w:lvl w:ilvl="8" w:tplc="10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074167F"/>
    <w:multiLevelType w:val="multilevel"/>
    <w:tmpl w:val="2EEC957C"/>
    <w:numStyleLink w:val="checkbox"/>
  </w:abstractNum>
  <w:abstractNum w:abstractNumId="5" w15:restartNumberingAfterBreak="0">
    <w:nsid w:val="359A24E3"/>
    <w:multiLevelType w:val="multilevel"/>
    <w:tmpl w:val="2EEC95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CC6302"/>
    <w:multiLevelType w:val="hybridMultilevel"/>
    <w:tmpl w:val="2EEC957C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D94749"/>
    <w:multiLevelType w:val="hybridMultilevel"/>
    <w:tmpl w:val="DD8E2FB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778141">
    <w:abstractNumId w:val="7"/>
  </w:num>
  <w:num w:numId="2" w16cid:durableId="931552848">
    <w:abstractNumId w:val="7"/>
  </w:num>
  <w:num w:numId="3" w16cid:durableId="291864040">
    <w:abstractNumId w:val="0"/>
  </w:num>
  <w:num w:numId="4" w16cid:durableId="718744387">
    <w:abstractNumId w:val="8"/>
  </w:num>
  <w:num w:numId="5" w16cid:durableId="177891409">
    <w:abstractNumId w:val="6"/>
  </w:num>
  <w:num w:numId="6" w16cid:durableId="134882934">
    <w:abstractNumId w:val="5"/>
  </w:num>
  <w:num w:numId="7" w16cid:durableId="907962508">
    <w:abstractNumId w:val="2"/>
  </w:num>
  <w:num w:numId="8" w16cid:durableId="1392919737">
    <w:abstractNumId w:val="1"/>
  </w:num>
  <w:num w:numId="9" w16cid:durableId="1959872417">
    <w:abstractNumId w:val="4"/>
  </w:num>
  <w:num w:numId="10" w16cid:durableId="257643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15271"/>
    <w:rsid w:val="000241F6"/>
    <w:rsid w:val="00024496"/>
    <w:rsid w:val="0004273F"/>
    <w:rsid w:val="00045258"/>
    <w:rsid w:val="000561CC"/>
    <w:rsid w:val="00090126"/>
    <w:rsid w:val="000D2290"/>
    <w:rsid w:val="001F0240"/>
    <w:rsid w:val="002027D2"/>
    <w:rsid w:val="0025346D"/>
    <w:rsid w:val="002943A0"/>
    <w:rsid w:val="002C7FE9"/>
    <w:rsid w:val="00384038"/>
    <w:rsid w:val="003E3BCA"/>
    <w:rsid w:val="00417CBA"/>
    <w:rsid w:val="00515716"/>
    <w:rsid w:val="00582768"/>
    <w:rsid w:val="0059367E"/>
    <w:rsid w:val="006B1017"/>
    <w:rsid w:val="006F4F33"/>
    <w:rsid w:val="0070276F"/>
    <w:rsid w:val="007316A2"/>
    <w:rsid w:val="007745AB"/>
    <w:rsid w:val="007C1D70"/>
    <w:rsid w:val="0080027C"/>
    <w:rsid w:val="00822D84"/>
    <w:rsid w:val="0083245E"/>
    <w:rsid w:val="0083351A"/>
    <w:rsid w:val="00893148"/>
    <w:rsid w:val="008F7337"/>
    <w:rsid w:val="00A2298C"/>
    <w:rsid w:val="00A22A2D"/>
    <w:rsid w:val="00A27FC7"/>
    <w:rsid w:val="00A5543F"/>
    <w:rsid w:val="00AA5CDC"/>
    <w:rsid w:val="00B12E13"/>
    <w:rsid w:val="00B33C18"/>
    <w:rsid w:val="00B35BD5"/>
    <w:rsid w:val="00BA1388"/>
    <w:rsid w:val="00BF51D6"/>
    <w:rsid w:val="00C03FA8"/>
    <w:rsid w:val="00C26842"/>
    <w:rsid w:val="00C63565"/>
    <w:rsid w:val="00C7585C"/>
    <w:rsid w:val="00C97E3E"/>
    <w:rsid w:val="00CA528F"/>
    <w:rsid w:val="00CB2EDE"/>
    <w:rsid w:val="00CB473C"/>
    <w:rsid w:val="00CB6ACC"/>
    <w:rsid w:val="00CF1498"/>
    <w:rsid w:val="00D02002"/>
    <w:rsid w:val="00D70EB2"/>
    <w:rsid w:val="00D71FA0"/>
    <w:rsid w:val="00D81AC6"/>
    <w:rsid w:val="00D9137C"/>
    <w:rsid w:val="00D939C1"/>
    <w:rsid w:val="00D95575"/>
    <w:rsid w:val="00DE3DBE"/>
    <w:rsid w:val="00E13BAD"/>
    <w:rsid w:val="00E42F6A"/>
    <w:rsid w:val="00E46592"/>
    <w:rsid w:val="00E81831"/>
    <w:rsid w:val="00EF5A35"/>
    <w:rsid w:val="00FC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F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paragraph" w:styleId="Paragraphedeliste">
    <w:name w:val="List Paragraph"/>
    <w:basedOn w:val="Normal"/>
    <w:uiPriority w:val="34"/>
    <w:qFormat/>
    <w:rsid w:val="00CF149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939C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39C1"/>
    <w:rPr>
      <w:color w:val="605E5C"/>
      <w:shd w:val="clear" w:color="auto" w:fill="E1DFDD"/>
    </w:rPr>
  </w:style>
  <w:style w:type="numbering" w:customStyle="1" w:styleId="checkbox">
    <w:name w:val="checkbox"/>
    <w:uiPriority w:val="99"/>
    <w:rsid w:val="00C03FA8"/>
    <w:pPr>
      <w:numPr>
        <w:numId w:val="8"/>
      </w:numPr>
    </w:pPr>
  </w:style>
  <w:style w:type="paragraph" w:customStyle="1" w:styleId="code">
    <w:name w:val="code"/>
    <w:basedOn w:val="Normal"/>
    <w:next w:val="Normal"/>
    <w:link w:val="codeCar"/>
    <w:qFormat/>
    <w:rsid w:val="0083245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851" w:right="521"/>
    </w:pPr>
    <w:rPr>
      <w:rFonts w:ascii="Courier New" w:hAnsi="Courier New" w:cs="Courier New"/>
      <w:lang w:val="en-US"/>
    </w:rPr>
  </w:style>
  <w:style w:type="character" w:customStyle="1" w:styleId="codeCar">
    <w:name w:val="code Car"/>
    <w:basedOn w:val="Policepardfaut"/>
    <w:link w:val="code"/>
    <w:rsid w:val="0083245E"/>
    <w:rPr>
      <w:rFonts w:ascii="Courier New" w:hAnsi="Courier New" w:cs="Courier New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7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ETML-INF/standard-tools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D1F39-4FB0-4528-A02B-A4A8B51444F5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D19E58-71B3-4BF4-9F33-2FF84B86D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</Template>
  <TotalTime>306</TotalTime>
  <Pages>6</Pages>
  <Words>552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Meron Essayas</cp:lastModifiedBy>
  <cp:revision>28</cp:revision>
  <dcterms:created xsi:type="dcterms:W3CDTF">2024-03-26T13:42:00Z</dcterms:created>
  <dcterms:modified xsi:type="dcterms:W3CDTF">2025-11-20T08:07:00Z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</Properties>
</file>